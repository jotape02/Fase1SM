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4C874558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772B2069" w14:textId="32B5E94B" w:rsidR="00B0688D" w:rsidRDefault="00A27BFC" w:rsidP="007057F4">
            <w:r>
              <w:rPr>
                <w:noProof/>
                <w:lang w:val="es-SV" w:eastAsia="es-SV"/>
              </w:rPr>
              <w:drawing>
                <wp:anchor distT="0" distB="0" distL="114300" distR="114300" simplePos="0" relativeHeight="251665408" behindDoc="0" locked="0" layoutInCell="1" allowOverlap="1" wp14:anchorId="4AD6C1AC" wp14:editId="7B9A8395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1261110</wp:posOffset>
                  </wp:positionV>
                  <wp:extent cx="6439184" cy="4495800"/>
                  <wp:effectExtent l="0" t="0" r="0" b="0"/>
                  <wp:wrapNone/>
                  <wp:docPr id="446855406" name="Imagen 3" descr="Una Bandera De La Clínica Veterinaria Ilustración del Vector - Ilustración  de insignia, aislado: 116220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a Bandera De La Clínica Veterinaria Ilustración del Vector - Ilustración  de insignia, aislado: 1162202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" b="8275"/>
                          <a:stretch/>
                        </pic:blipFill>
                        <pic:spPr bwMode="auto">
                          <a:xfrm>
                            <a:off x="0" y="0"/>
                            <a:ext cx="6439184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688D"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20FDF3A7" wp14:editId="1772DD2B">
                      <wp:extent cx="4238625" cy="133940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8625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B9954E" w14:textId="7349726A" w:rsidR="00B0688D" w:rsidRPr="00C52410" w:rsidRDefault="00C52410" w:rsidP="002E0194">
                                  <w:pPr>
                                    <w:pStyle w:val="Ttulo"/>
                                    <w:rPr>
                                      <w:sz w:val="72"/>
                                      <w:szCs w:val="72"/>
                                      <w:lang w:val="es-SV"/>
                                    </w:rPr>
                                  </w:pPr>
                                  <w:r>
                                    <w:rPr>
                                      <w:sz w:val="72"/>
                                      <w:szCs w:val="72"/>
                                      <w:lang w:val="es-SV"/>
                                    </w:rPr>
                                    <w:t xml:space="preserve">MANUAL </w:t>
                                  </w:r>
                                  <w:r w:rsidR="00A27BFC">
                                    <w:rPr>
                                      <w:sz w:val="72"/>
                                      <w:szCs w:val="72"/>
                                      <w:lang w:val="es-SV"/>
                                    </w:rPr>
                                    <w:t>DE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FDF3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33.7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" filled="f" stroked="f" strokeweight=".5pt">
                      <v:textbox>
                        <w:txbxContent>
                          <w:p w14:paraId="49B9954E" w14:textId="7349726A" w:rsidR="00B0688D" w:rsidRPr="00C52410" w:rsidRDefault="00C52410" w:rsidP="002E0194">
                            <w:pPr>
                              <w:pStyle w:val="Ttulo"/>
                              <w:rPr>
                                <w:sz w:val="72"/>
                                <w:szCs w:val="72"/>
                                <w:lang w:val="es-SV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:lang w:val="es-SV"/>
                              </w:rPr>
                              <w:t xml:space="preserve">MANUAL </w:t>
                            </w:r>
                            <w:r w:rsidR="00A27BFC">
                              <w:rPr>
                                <w:sz w:val="72"/>
                                <w:szCs w:val="72"/>
                                <w:lang w:val="es-SV"/>
                              </w:rPr>
                              <w:t>DE USUARIO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E1560F" w14:paraId="403FC752" w14:textId="77777777" w:rsidTr="00B0688D">
        <w:trPr>
          <w:trHeight w:val="2043"/>
        </w:trPr>
        <w:tc>
          <w:tcPr>
            <w:tcW w:w="4572" w:type="dxa"/>
          </w:tcPr>
          <w:p w14:paraId="7C7C1BB4" w14:textId="0FC72B86" w:rsidR="00B0688D" w:rsidRDefault="00512231" w:rsidP="007057F4"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A26E35" wp14:editId="021EA61D">
                      <wp:simplePos x="0" y="0"/>
                      <wp:positionH relativeFrom="column">
                        <wp:posOffset>1397000</wp:posOffset>
                      </wp:positionH>
                      <wp:positionV relativeFrom="paragraph">
                        <wp:posOffset>808355</wp:posOffset>
                      </wp:positionV>
                      <wp:extent cx="356235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6235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26E00B" w14:textId="77777777" w:rsidR="00512231" w:rsidRDefault="00512231" w:rsidP="007057F4">
                                  <w:pPr>
                                    <w:rPr>
                                      <w:sz w:val="32"/>
                                      <w:szCs w:val="24"/>
                                      <w:lang w:bidi="es-ES"/>
                                    </w:rPr>
                                  </w:pPr>
                                  <w:r w:rsidRPr="00512231">
                                    <w:rPr>
                                      <w:sz w:val="32"/>
                                      <w:szCs w:val="24"/>
                                      <w:lang w:bidi="es-ES"/>
                                    </w:rPr>
                                    <w:t xml:space="preserve">Desarrollo de Software para Móviles </w:t>
                                  </w:r>
                                </w:p>
                                <w:p w14:paraId="3F392008" w14:textId="66DD76E3" w:rsidR="00B0688D" w:rsidRPr="00512231" w:rsidRDefault="00512231" w:rsidP="00512231">
                                  <w:pPr>
                                    <w:jc w:val="center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 w:rsidRPr="00512231">
                                    <w:rPr>
                                      <w:sz w:val="32"/>
                                      <w:szCs w:val="24"/>
                                      <w:lang w:bidi="es-ES"/>
                                    </w:rPr>
                                    <w:t>DSM941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A26E35" id="Cuadro de texto 7" o:spid="_x0000_s1027" type="#_x0000_t202" style="position:absolute;margin-left:110pt;margin-top:63.65pt;width:280.5pt;height:4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" filled="f" stroked="f" strokeweight=".5pt">
                      <v:textbox>
                        <w:txbxContent>
                          <w:p w14:paraId="5926E00B" w14:textId="77777777" w:rsidR="00512231" w:rsidRDefault="00512231" w:rsidP="007057F4">
                            <w:pPr>
                              <w:rPr>
                                <w:sz w:val="32"/>
                                <w:szCs w:val="24"/>
                                <w:lang w:bidi="es-ES"/>
                              </w:rPr>
                            </w:pPr>
                            <w:r w:rsidRPr="00512231">
                              <w:rPr>
                                <w:sz w:val="32"/>
                                <w:szCs w:val="24"/>
                                <w:lang w:bidi="es-ES"/>
                              </w:rPr>
                              <w:t xml:space="preserve">Desarrollo de Software para Móviles </w:t>
                            </w:r>
                          </w:p>
                          <w:p w14:paraId="3F392008" w14:textId="66DD76E3" w:rsidR="00B0688D" w:rsidRPr="00512231" w:rsidRDefault="00512231" w:rsidP="00512231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512231">
                              <w:rPr>
                                <w:sz w:val="32"/>
                                <w:szCs w:val="24"/>
                                <w:lang w:bidi="es-ES"/>
                              </w:rPr>
                              <w:t>DSM941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69CE633D" w14:textId="335BD40B" w:rsidR="008A3C95" w:rsidRDefault="00512231" w:rsidP="007057F4">
      <w:r>
        <w:rPr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 wp14:anchorId="1100FFB7" wp14:editId="51375CBB">
            <wp:simplePos x="0" y="0"/>
            <wp:positionH relativeFrom="margin">
              <wp:align>center</wp:align>
            </wp:positionH>
            <wp:positionV relativeFrom="paragraph">
              <wp:posOffset>-19050</wp:posOffset>
            </wp:positionV>
            <wp:extent cx="3438525" cy="822925"/>
            <wp:effectExtent l="0" t="0" r="0" b="0"/>
            <wp:wrapNone/>
            <wp:docPr id="1811092252" name="Imagen 2" descr="Mesa de Ayuda de UDB Vir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a de Ayuda de UDB Virtu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8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XSpec="center" w:tblpY="13051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35"/>
        <w:gridCol w:w="4815"/>
      </w:tblGrid>
      <w:tr w:rsidR="0051019E" w14:paraId="73068DEC" w14:textId="77777777" w:rsidTr="00FA2DA2">
        <w:trPr>
          <w:trHeight w:val="1080"/>
        </w:trPr>
        <w:tc>
          <w:tcPr>
            <w:tcW w:w="5535" w:type="dxa"/>
            <w:vAlign w:val="center"/>
          </w:tcPr>
          <w:p w14:paraId="2DC1FBD2" w14:textId="78E019C9" w:rsidR="0051019E" w:rsidRDefault="0051019E" w:rsidP="0051019E"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0C841BA0" wp14:editId="432484C5">
                      <wp:extent cx="3514725" cy="605155"/>
                      <wp:effectExtent l="0" t="0" r="0" b="4445"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47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C9D797" w14:textId="77F22A36" w:rsidR="00512231" w:rsidRDefault="00512231" w:rsidP="0051019E">
                                  <w:pP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Dennis Iván Rivas Figueroa, RF140580</w:t>
                                  </w:r>
                                </w:p>
                                <w:p w14:paraId="6999F548" w14:textId="204A62AA" w:rsidR="0051019E" w:rsidRPr="007057F4" w:rsidRDefault="00512231" w:rsidP="0051019E">
                                  <w:r>
                                    <w:rPr>
                                      <w:sz w:val="32"/>
                                      <w:szCs w:val="32"/>
                                      <w:lang w:bidi="es-ES"/>
                                    </w:rPr>
                                    <w:t>Juan Pablo Flores Santos, FS142078</w:t>
                                  </w:r>
                                </w:p>
                                <w:p w14:paraId="5263B973" w14:textId="77777777" w:rsidR="0051019E" w:rsidRPr="007057F4" w:rsidRDefault="0051019E" w:rsidP="0051019E"/>
                                <w:p w14:paraId="56CE5900" w14:textId="77777777" w:rsidR="0051019E" w:rsidRPr="007057F4" w:rsidRDefault="0051019E" w:rsidP="0051019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841BA0" id="Cuadro de texto 13" o:spid="_x0000_s1028" type="#_x0000_t202" style="width:276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" filled="f" stroked="f" strokeweight=".5pt">
                      <v:textbox>
                        <w:txbxContent>
                          <w:p w14:paraId="6EC9D797" w14:textId="77F22A36" w:rsidR="00512231" w:rsidRDefault="00512231" w:rsidP="0051019E">
                            <w:pPr>
                              <w:rPr>
                                <w:sz w:val="32"/>
                                <w:szCs w:val="32"/>
                                <w:lang w:bidi="es-E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Dennis Iván Rivas Figueroa, RF140580</w:t>
                            </w:r>
                          </w:p>
                          <w:p w14:paraId="6999F548" w14:textId="204A62AA" w:rsidR="0051019E" w:rsidRPr="007057F4" w:rsidRDefault="00512231" w:rsidP="0051019E">
                            <w:r>
                              <w:rPr>
                                <w:sz w:val="32"/>
                                <w:szCs w:val="32"/>
                                <w:lang w:bidi="es-ES"/>
                              </w:rPr>
                              <w:t>Juan Pablo Flores Santos, FS142078</w:t>
                            </w:r>
                          </w:p>
                          <w:p w14:paraId="5263B973" w14:textId="77777777" w:rsidR="0051019E" w:rsidRPr="007057F4" w:rsidRDefault="0051019E" w:rsidP="0051019E"/>
                          <w:p w14:paraId="56CE5900" w14:textId="77777777" w:rsidR="0051019E" w:rsidRPr="007057F4" w:rsidRDefault="0051019E" w:rsidP="0051019E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815" w:type="dxa"/>
            <w:vAlign w:val="center"/>
          </w:tcPr>
          <w:p w14:paraId="05E666E8" w14:textId="11390CB3" w:rsidR="0051019E" w:rsidRDefault="0051019E" w:rsidP="0051019E">
            <w:pPr>
              <w:jc w:val="right"/>
            </w:pPr>
          </w:p>
        </w:tc>
      </w:tr>
    </w:tbl>
    <w:p w14:paraId="5D7F870D" w14:textId="07C3BF9C" w:rsidR="008A3C95" w:rsidRDefault="00A27BFC" w:rsidP="007057F4">
      <w:r w:rsidRPr="00A27BFC">
        <w:rPr>
          <w:lang w:bidi="es-ES"/>
        </w:rPr>
        <w:drawing>
          <wp:anchor distT="0" distB="0" distL="114300" distR="114300" simplePos="0" relativeHeight="251669504" behindDoc="0" locked="0" layoutInCell="1" allowOverlap="1" wp14:anchorId="03BCFB0A" wp14:editId="60B80DE4">
            <wp:simplePos x="0" y="0"/>
            <wp:positionH relativeFrom="margin">
              <wp:posOffset>3859530</wp:posOffset>
            </wp:positionH>
            <wp:positionV relativeFrom="margin">
              <wp:posOffset>1597025</wp:posOffset>
            </wp:positionV>
            <wp:extent cx="1924050" cy="180657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3" r="16667" b="2890"/>
                    <a:stretch/>
                  </pic:blipFill>
                  <pic:spPr bwMode="auto">
                    <a:xfrm>
                      <a:off x="0" y="0"/>
                      <a:ext cx="1924050" cy="180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194">
        <w:rPr>
          <w:noProof/>
          <w:lang w:val="es-SV" w:eastAsia="es-SV"/>
        </w:rPr>
        <w:drawing>
          <wp:anchor distT="0" distB="0" distL="114300" distR="114300" simplePos="0" relativeHeight="251662336" behindDoc="1" locked="0" layoutInCell="1" allowOverlap="1" wp14:anchorId="79A820DB" wp14:editId="42017163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áfico 4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val="es-SV" w:eastAsia="es-SV"/>
        </w:rPr>
        <w:drawing>
          <wp:anchor distT="0" distB="0" distL="114300" distR="114300" simplePos="0" relativeHeight="251661312" behindDoc="1" locked="0" layoutInCell="1" allowOverlap="1" wp14:anchorId="74DD0F2C" wp14:editId="1064B6A9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áfico 2" descr="rectángulo transparente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  <w:lang w:val="es-SV" w:eastAsia="es-SV"/>
        </w:rPr>
        <w:drawing>
          <wp:anchor distT="0" distB="0" distL="114300" distR="114300" simplePos="0" relativeHeight="251658240" behindDoc="1" locked="0" layoutInCell="1" allowOverlap="1" wp14:anchorId="0109DABE" wp14:editId="72195954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áfico 1" descr="rectángulo d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993760905"/>
        <w:docPartObj>
          <w:docPartGallery w:val="Table of Contents"/>
          <w:docPartUnique/>
        </w:docPartObj>
      </w:sdtPr>
      <w:sdtEndPr/>
      <w:sdtContent>
        <w:p w14:paraId="5FA6B811" w14:textId="03383033" w:rsidR="00EC2E91" w:rsidRDefault="00EC2E91">
          <w:pPr>
            <w:pStyle w:val="TtuloTDC"/>
            <w:framePr w:wrap="around"/>
          </w:pPr>
          <w:r>
            <w:t>Contenido</w:t>
          </w:r>
        </w:p>
        <w:p w14:paraId="37FDCA2A" w14:textId="0ED5E3BA" w:rsidR="00A95719" w:rsidRDefault="00EC2E91">
          <w:pPr>
            <w:pStyle w:val="TDC2"/>
            <w:rPr>
              <w:b w:val="0"/>
              <w:noProof/>
              <w:color w:val="auto"/>
              <w:sz w:val="22"/>
              <w:lang w:val="es-SV"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06829" w:history="1">
            <w:r w:rsidR="00A95719" w:rsidRPr="00616046">
              <w:rPr>
                <w:rStyle w:val="Hipervnculo"/>
                <w:noProof/>
              </w:rPr>
              <w:t>INDICACIONES GENERALES:</w:t>
            </w:r>
            <w:r w:rsidR="00A95719">
              <w:rPr>
                <w:noProof/>
                <w:webHidden/>
              </w:rPr>
              <w:tab/>
            </w:r>
            <w:r w:rsidR="00A95719">
              <w:rPr>
                <w:noProof/>
                <w:webHidden/>
              </w:rPr>
              <w:fldChar w:fldCharType="begin"/>
            </w:r>
            <w:r w:rsidR="00A95719">
              <w:rPr>
                <w:noProof/>
                <w:webHidden/>
              </w:rPr>
              <w:instrText xml:space="preserve"> PAGEREF _Toc150106829 \h </w:instrText>
            </w:r>
            <w:r w:rsidR="00A95719">
              <w:rPr>
                <w:noProof/>
                <w:webHidden/>
              </w:rPr>
            </w:r>
            <w:r w:rsidR="00A95719">
              <w:rPr>
                <w:noProof/>
                <w:webHidden/>
              </w:rPr>
              <w:fldChar w:fldCharType="separate"/>
            </w:r>
            <w:r w:rsidR="00A95719">
              <w:rPr>
                <w:noProof/>
                <w:webHidden/>
              </w:rPr>
              <w:t>2</w:t>
            </w:r>
            <w:r w:rsidR="00A95719">
              <w:rPr>
                <w:noProof/>
                <w:webHidden/>
              </w:rPr>
              <w:fldChar w:fldCharType="end"/>
            </w:r>
          </w:hyperlink>
        </w:p>
        <w:p w14:paraId="1E417651" w14:textId="31B210F4" w:rsidR="00A95719" w:rsidRDefault="00A95719">
          <w:pPr>
            <w:pStyle w:val="TDC2"/>
            <w:rPr>
              <w:b w:val="0"/>
              <w:noProof/>
              <w:color w:val="auto"/>
              <w:sz w:val="22"/>
              <w:lang w:val="es-SV" w:eastAsia="es-SV"/>
            </w:rPr>
          </w:pPr>
          <w:hyperlink w:anchor="_Toc150106830" w:history="1">
            <w:r w:rsidRPr="00616046">
              <w:rPr>
                <w:rStyle w:val="Hipervnculo"/>
                <w:noProof/>
              </w:rPr>
              <w:t>REQUERIMIENTOS PARA USO DE APP.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4B8B9" w14:textId="2BA41C70" w:rsidR="00A95719" w:rsidRDefault="00A95719">
          <w:pPr>
            <w:pStyle w:val="TDC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val="es-SV" w:eastAsia="es-SV"/>
            </w:rPr>
          </w:pPr>
          <w:hyperlink w:anchor="_Toc150106831" w:history="1">
            <w:r w:rsidRPr="00616046">
              <w:rPr>
                <w:rStyle w:val="Hipervnculo"/>
                <w:noProof/>
              </w:rPr>
              <w:t>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6CFF" w14:textId="48F41B03" w:rsidR="00A95719" w:rsidRDefault="00A95719">
          <w:pPr>
            <w:pStyle w:val="TDC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val="es-SV" w:eastAsia="es-SV"/>
            </w:rPr>
          </w:pPr>
          <w:hyperlink w:anchor="_Toc150106832" w:history="1">
            <w:r w:rsidRPr="00616046">
              <w:rPr>
                <w:rStyle w:val="Hipervnculo"/>
                <w:noProof/>
              </w:rPr>
              <w:t>Conocimientos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39AB" w14:textId="3F2B7521" w:rsidR="00A95719" w:rsidRDefault="00A95719">
          <w:pPr>
            <w:pStyle w:val="TDC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val="es-SV" w:eastAsia="es-SV"/>
            </w:rPr>
          </w:pPr>
          <w:hyperlink w:anchor="_Toc150106833" w:history="1">
            <w:r w:rsidRPr="00616046">
              <w:rPr>
                <w:rStyle w:val="Hipervnculo"/>
                <w:noProof/>
              </w:rPr>
              <w:t>Requisitos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3674" w14:textId="4E93C027" w:rsidR="00A95719" w:rsidRDefault="00A95719">
          <w:pPr>
            <w:pStyle w:val="TDC2"/>
            <w:rPr>
              <w:b w:val="0"/>
              <w:noProof/>
              <w:color w:val="auto"/>
              <w:sz w:val="22"/>
              <w:lang w:val="es-SV" w:eastAsia="es-SV"/>
            </w:rPr>
          </w:pPr>
          <w:hyperlink w:anchor="_Toc150106834" w:history="1">
            <w:r w:rsidRPr="00616046">
              <w:rPr>
                <w:rStyle w:val="Hipervnculo"/>
                <w:noProof/>
              </w:rPr>
              <w:t>GUÍA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03FAA" w14:textId="08296B15" w:rsidR="00EC2E91" w:rsidRDefault="00EC2E91">
          <w:r>
            <w:rPr>
              <w:bCs/>
            </w:rPr>
            <w:fldChar w:fldCharType="end"/>
          </w:r>
        </w:p>
      </w:sdtContent>
    </w:sdt>
    <w:p w14:paraId="0D96F758" w14:textId="2736F1B3" w:rsidR="004F2231" w:rsidRDefault="004F2231">
      <w:pPr>
        <w:spacing w:after="200"/>
        <w:rPr>
          <w:bCs/>
        </w:rPr>
      </w:pPr>
      <w:r>
        <w:rPr>
          <w:lang w:bidi="es-ES"/>
        </w:rPr>
        <w:br w:type="page"/>
      </w:r>
    </w:p>
    <w:p w14:paraId="354DCDDA" w14:textId="0E02F332" w:rsidR="007C0E16" w:rsidRPr="007C0E16" w:rsidRDefault="007C0E16" w:rsidP="004B4458">
      <w:pPr>
        <w:pStyle w:val="Ttulo2"/>
        <w:framePr w:wrap="around" w:hAnchor="page" w:x="1261" w:y="1756"/>
      </w:pPr>
      <w:bookmarkStart w:id="0" w:name="_Toc150106829"/>
      <w:r w:rsidRPr="007C0E16">
        <w:lastRenderedPageBreak/>
        <w:t>INDICACIONES GENERALES:</w:t>
      </w:r>
      <w:bookmarkEnd w:id="0"/>
    </w:p>
    <w:p w14:paraId="5E783A02" w14:textId="77777777" w:rsidR="004B4458" w:rsidRDefault="004B4458" w:rsidP="007C0E16">
      <w:pPr>
        <w:spacing w:after="200" w:line="360" w:lineRule="auto"/>
        <w:rPr>
          <w:rFonts w:ascii="Arimo" w:hAnsi="Arimo"/>
          <w:b w:val="0"/>
          <w:color w:val="000000"/>
          <w:sz w:val="22"/>
        </w:rPr>
      </w:pPr>
    </w:p>
    <w:p w14:paraId="722D2233" w14:textId="3AC624A2" w:rsidR="007C0E16" w:rsidRDefault="007C0E16" w:rsidP="007C0E16">
      <w:pPr>
        <w:spacing w:after="200" w:line="360" w:lineRule="auto"/>
        <w:rPr>
          <w:rFonts w:ascii="Arimo" w:hAnsi="Arimo"/>
          <w:b w:val="0"/>
          <w:color w:val="000000"/>
          <w:sz w:val="22"/>
        </w:rPr>
      </w:pPr>
      <w:r w:rsidRPr="007C0E16">
        <w:rPr>
          <w:rFonts w:ascii="Arimo" w:hAnsi="Arimo"/>
          <w:b w:val="0"/>
          <w:color w:val="000000"/>
          <w:sz w:val="22"/>
        </w:rPr>
        <w:t>El presente documento tiene como propósito informar, instruir y documentar al usuario</w:t>
      </w:r>
      <w:r>
        <w:rPr>
          <w:rFonts w:ascii="Arimo" w:hAnsi="Arimo"/>
          <w:b w:val="0"/>
          <w:color w:val="000000"/>
          <w:sz w:val="22"/>
        </w:rPr>
        <w:t xml:space="preserve"> que vaya a hacer uso de la aplicación</w:t>
      </w:r>
      <w:r w:rsidRPr="007C0E16">
        <w:rPr>
          <w:rFonts w:ascii="Arimo" w:hAnsi="Arimo"/>
          <w:b w:val="0"/>
          <w:color w:val="000000"/>
          <w:sz w:val="22"/>
        </w:rPr>
        <w:t xml:space="preserve"> </w:t>
      </w:r>
      <w:r>
        <w:rPr>
          <w:rFonts w:ascii="Arimo" w:hAnsi="Arimo"/>
          <w:b w:val="0"/>
          <w:color w:val="000000"/>
          <w:sz w:val="22"/>
        </w:rPr>
        <w:t>de una veterinaria.</w:t>
      </w:r>
    </w:p>
    <w:p w14:paraId="00418544" w14:textId="77777777" w:rsidR="005B14A5" w:rsidRDefault="007C0E16" w:rsidP="007C0E16">
      <w:pPr>
        <w:spacing w:after="200" w:line="360" w:lineRule="auto"/>
        <w:jc w:val="both"/>
        <w:rPr>
          <w:rFonts w:ascii="Arimo" w:hAnsi="Arimo" w:hint="eastAsia"/>
          <w:b w:val="0"/>
          <w:color w:val="000000"/>
          <w:sz w:val="22"/>
        </w:rPr>
      </w:pPr>
      <w:r>
        <w:rPr>
          <w:rFonts w:ascii="Arimo" w:hAnsi="Arimo"/>
          <w:b w:val="0"/>
          <w:color w:val="000000"/>
          <w:sz w:val="22"/>
        </w:rPr>
        <w:t>Recomendamos</w:t>
      </w:r>
      <w:r w:rsidRPr="007C0E16">
        <w:rPr>
          <w:rFonts w:ascii="Arimo" w:hAnsi="Arimo"/>
          <w:b w:val="0"/>
          <w:color w:val="000000"/>
          <w:sz w:val="22"/>
        </w:rPr>
        <w:t xml:space="preserve"> al usuario hacer uso de este manual antes de iniciar su aplicación para evitar</w:t>
      </w:r>
      <w:r w:rsidRPr="007C0E16">
        <w:rPr>
          <w:rFonts w:ascii="Arimo" w:hAnsi="Arimo"/>
          <w:b w:val="0"/>
          <w:color w:val="000000"/>
          <w:sz w:val="22"/>
        </w:rPr>
        <w:br/>
        <w:t xml:space="preserve">cualquier tipo de inconvenientes </w:t>
      </w:r>
      <w:r>
        <w:rPr>
          <w:rFonts w:ascii="Arimo" w:hAnsi="Arimo"/>
          <w:b w:val="0"/>
          <w:color w:val="000000"/>
          <w:sz w:val="22"/>
        </w:rPr>
        <w:t>y no se haga el uso correcto de la aplicación para el buen funcionamiento.</w:t>
      </w:r>
    </w:p>
    <w:p w14:paraId="27D8E0A0" w14:textId="77777777" w:rsidR="005B14A5" w:rsidRDefault="005B14A5">
      <w:pPr>
        <w:spacing w:after="200"/>
        <w:rPr>
          <w:rFonts w:ascii="Arimo" w:hAnsi="Arimo" w:hint="eastAsia"/>
          <w:b w:val="0"/>
          <w:color w:val="000000"/>
          <w:sz w:val="22"/>
        </w:rPr>
      </w:pPr>
      <w:r>
        <w:rPr>
          <w:rFonts w:ascii="Arimo" w:hAnsi="Arimo" w:hint="eastAsia"/>
          <w:b w:val="0"/>
          <w:color w:val="000000"/>
          <w:sz w:val="22"/>
        </w:rPr>
        <w:br w:type="page"/>
      </w:r>
    </w:p>
    <w:p w14:paraId="1099189D" w14:textId="03BCDCF8" w:rsidR="007C0E16" w:rsidRDefault="004B4458" w:rsidP="004B4458">
      <w:pPr>
        <w:pStyle w:val="Ttulo2"/>
        <w:framePr w:wrap="around" w:hAnchor="page" w:x="1276" w:y="1606"/>
      </w:pPr>
      <w:bookmarkStart w:id="1" w:name="_Toc150106830"/>
      <w:r>
        <w:lastRenderedPageBreak/>
        <w:t>REQUERIMIENTOS PARA USO DE APP</w:t>
      </w:r>
      <w:r w:rsidR="005B14A5">
        <w:t>.</w:t>
      </w:r>
      <w:bookmarkEnd w:id="1"/>
      <w:r w:rsidR="007C0E16" w:rsidRPr="007C0E16">
        <w:t xml:space="preserve"> </w:t>
      </w:r>
      <w:r w:rsidR="007C0E16">
        <w:br w:type="page"/>
      </w:r>
    </w:p>
    <w:p w14:paraId="167961E4" w14:textId="77777777" w:rsidR="004B4458" w:rsidRDefault="004B4458" w:rsidP="005B14A5">
      <w:pPr>
        <w:pStyle w:val="Prrafodelista"/>
        <w:numPr>
          <w:ilvl w:val="0"/>
          <w:numId w:val="35"/>
        </w:numPr>
        <w:spacing w:after="200"/>
        <w:rPr>
          <w:color w:val="auto"/>
        </w:rPr>
      </w:pPr>
    </w:p>
    <w:p w14:paraId="2E475B26" w14:textId="77777777" w:rsidR="004B4458" w:rsidRPr="005B14A5" w:rsidRDefault="004B4458" w:rsidP="004B4458">
      <w:pPr>
        <w:pStyle w:val="Ttulo3"/>
      </w:pPr>
      <w:bookmarkStart w:id="2" w:name="_Toc150106831"/>
      <w:r w:rsidRPr="005B14A5">
        <w:t>Requisitos de Software</w:t>
      </w:r>
      <w:bookmarkEnd w:id="2"/>
    </w:p>
    <w:p w14:paraId="02808E36" w14:textId="77777777" w:rsidR="004B4458" w:rsidRPr="005B14A5" w:rsidRDefault="004B4458" w:rsidP="004B4458">
      <w:pPr>
        <w:spacing w:after="200"/>
        <w:rPr>
          <w:b w:val="0"/>
          <w:color w:val="auto"/>
        </w:rPr>
      </w:pPr>
      <w:r>
        <w:rPr>
          <w:b w:val="0"/>
          <w:color w:val="auto"/>
        </w:rPr>
        <w:t xml:space="preserve">Sistema operativo </w:t>
      </w:r>
      <w:proofErr w:type="spellStart"/>
      <w:r>
        <w:rPr>
          <w:b w:val="0"/>
          <w:color w:val="auto"/>
        </w:rPr>
        <w:t>android</w:t>
      </w:r>
      <w:proofErr w:type="spellEnd"/>
    </w:p>
    <w:p w14:paraId="18DC5316" w14:textId="77777777" w:rsidR="004B4458" w:rsidRPr="005B14A5" w:rsidRDefault="004B4458" w:rsidP="004B4458">
      <w:pPr>
        <w:spacing w:after="200"/>
        <w:rPr>
          <w:b w:val="0"/>
          <w:color w:val="auto"/>
        </w:rPr>
      </w:pPr>
      <w:r w:rsidRPr="005B14A5">
        <w:rPr>
          <w:b w:val="0"/>
          <w:color w:val="auto"/>
        </w:rPr>
        <w:t>Conexión estable a internet o datos móviles.</w:t>
      </w:r>
    </w:p>
    <w:p w14:paraId="7861E09C" w14:textId="5CF98FBD" w:rsidR="005B14A5" w:rsidRPr="005B14A5" w:rsidRDefault="005B14A5" w:rsidP="004B4458">
      <w:pPr>
        <w:pStyle w:val="Ttulo3"/>
      </w:pPr>
      <w:bookmarkStart w:id="3" w:name="_Toc150106832"/>
      <w:r w:rsidRPr="005B14A5">
        <w:t>Conocimientos Previos</w:t>
      </w:r>
      <w:bookmarkEnd w:id="3"/>
    </w:p>
    <w:p w14:paraId="5DF2BA0E" w14:textId="77777777" w:rsidR="005B14A5" w:rsidRPr="005B14A5" w:rsidRDefault="005B14A5" w:rsidP="005B14A5">
      <w:pPr>
        <w:spacing w:after="200"/>
        <w:rPr>
          <w:b w:val="0"/>
          <w:color w:val="auto"/>
        </w:rPr>
      </w:pPr>
      <w:r w:rsidRPr="005B14A5">
        <w:rPr>
          <w:b w:val="0"/>
          <w:color w:val="auto"/>
        </w:rPr>
        <w:t>Uso básico de dispositivos móviles con el sistema operativo Android.</w:t>
      </w:r>
    </w:p>
    <w:p w14:paraId="43D88ED1" w14:textId="77777777" w:rsidR="005B14A5" w:rsidRPr="005B14A5" w:rsidRDefault="005B14A5" w:rsidP="004B4458">
      <w:pPr>
        <w:pStyle w:val="Ttulo3"/>
      </w:pPr>
      <w:bookmarkStart w:id="4" w:name="_Toc150106833"/>
      <w:r w:rsidRPr="005B14A5">
        <w:t>Requisitos de Hardware</w:t>
      </w:r>
      <w:bookmarkEnd w:id="4"/>
    </w:p>
    <w:p w14:paraId="65EBB8B2" w14:textId="77777777" w:rsidR="005B14A5" w:rsidRPr="005B14A5" w:rsidRDefault="005B14A5" w:rsidP="005B14A5">
      <w:pPr>
        <w:spacing w:after="200"/>
        <w:rPr>
          <w:b w:val="0"/>
          <w:color w:val="auto"/>
        </w:rPr>
      </w:pPr>
      <w:r w:rsidRPr="005B14A5">
        <w:rPr>
          <w:b w:val="0"/>
          <w:color w:val="auto"/>
        </w:rPr>
        <w:t>Dispositivo móvil</w:t>
      </w:r>
    </w:p>
    <w:p w14:paraId="1F197D87" w14:textId="74DADF41" w:rsidR="004B4458" w:rsidRDefault="005B14A5" w:rsidP="005B14A5">
      <w:pPr>
        <w:spacing w:after="200"/>
        <w:rPr>
          <w:b w:val="0"/>
          <w:color w:val="auto"/>
        </w:rPr>
      </w:pPr>
      <w:r w:rsidRPr="005B14A5">
        <w:rPr>
          <w:b w:val="0"/>
          <w:color w:val="auto"/>
        </w:rPr>
        <w:t>Conexión a red wifi o datos móviles.</w:t>
      </w:r>
    </w:p>
    <w:p w14:paraId="0BB3AD0A" w14:textId="77777777" w:rsidR="004B4458" w:rsidRDefault="004B4458">
      <w:pPr>
        <w:spacing w:after="200"/>
        <w:rPr>
          <w:b w:val="0"/>
          <w:color w:val="auto"/>
        </w:rPr>
      </w:pPr>
      <w:r>
        <w:rPr>
          <w:b w:val="0"/>
          <w:color w:val="auto"/>
        </w:rPr>
        <w:br w:type="page"/>
      </w:r>
    </w:p>
    <w:p w14:paraId="767EADB5" w14:textId="6338A653" w:rsidR="005B14A5" w:rsidRPr="005B14A5" w:rsidRDefault="004B4458" w:rsidP="004B4458">
      <w:pPr>
        <w:pStyle w:val="Ttulo2"/>
        <w:framePr w:wrap="around" w:hAnchor="page" w:x="1261" w:y="1681"/>
      </w:pPr>
      <w:bookmarkStart w:id="5" w:name="_Toc150106834"/>
      <w:r>
        <w:lastRenderedPageBreak/>
        <w:t>GUÍA DE USO.</w:t>
      </w:r>
      <w:bookmarkEnd w:id="5"/>
    </w:p>
    <w:p w14:paraId="1ED1819F" w14:textId="1BAF1D5A" w:rsidR="007C0E16" w:rsidRDefault="004161AC" w:rsidP="007C0E16">
      <w:pPr>
        <w:spacing w:after="200"/>
        <w:jc w:val="center"/>
      </w:pPr>
      <w:r>
        <w:rPr>
          <w:noProof/>
          <w:lang w:val="es-SV" w:eastAsia="es-SV"/>
        </w:rPr>
        <w:drawing>
          <wp:anchor distT="0" distB="0" distL="114300" distR="114300" simplePos="0" relativeHeight="251670528" behindDoc="0" locked="0" layoutInCell="1" allowOverlap="1" wp14:anchorId="3A64E98B" wp14:editId="7EDFBBAE">
            <wp:simplePos x="0" y="0"/>
            <wp:positionH relativeFrom="margin">
              <wp:posOffset>67945</wp:posOffset>
            </wp:positionH>
            <wp:positionV relativeFrom="margin">
              <wp:posOffset>337185</wp:posOffset>
            </wp:positionV>
            <wp:extent cx="2066925" cy="3695065"/>
            <wp:effectExtent l="0" t="0" r="9525" b="63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3-11-05 at 2.59.35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3" t="9998" r="30639" b="8073"/>
                    <a:stretch/>
                  </pic:blipFill>
                  <pic:spPr bwMode="auto">
                    <a:xfrm>
                      <a:off x="0" y="0"/>
                      <a:ext cx="2066925" cy="369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3603F" w14:textId="0B29D9BE" w:rsidR="004161AC" w:rsidRDefault="004B4458" w:rsidP="004B4458">
      <w:pPr>
        <w:spacing w:after="200"/>
      </w:pPr>
      <w:r>
        <w:t xml:space="preserve">  </w:t>
      </w:r>
    </w:p>
    <w:p w14:paraId="1ABCAA22" w14:textId="632B430F" w:rsidR="004161AC" w:rsidRPr="004161AC" w:rsidRDefault="004161AC" w:rsidP="004B4458">
      <w:pPr>
        <w:spacing w:after="200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b w:val="0"/>
          <w:noProof/>
          <w:color w:val="auto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7493F8" wp14:editId="79B281CA">
                <wp:simplePos x="0" y="0"/>
                <wp:positionH relativeFrom="column">
                  <wp:posOffset>706755</wp:posOffset>
                </wp:positionH>
                <wp:positionV relativeFrom="paragraph">
                  <wp:posOffset>184150</wp:posOffset>
                </wp:positionV>
                <wp:extent cx="685800" cy="571500"/>
                <wp:effectExtent l="19050" t="1905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B4C1C" id="Rectángulo 24" o:spid="_x0000_s1026" style="position:absolute;margin-left:55.65pt;margin-top:14.5pt;width:54pt;height: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" filled="f" strokecolor="#0070c0" strokeweight="3pt"/>
            </w:pict>
          </mc:Fallback>
        </mc:AlternateContent>
      </w:r>
      <w:r w:rsidRPr="004161AC">
        <w:rPr>
          <w:rFonts w:ascii="Arial" w:hAnsi="Arial" w:cs="Arial"/>
          <w:b w:val="0"/>
          <w:color w:val="auto"/>
          <w:sz w:val="24"/>
          <w:szCs w:val="24"/>
        </w:rPr>
        <w:t xml:space="preserve">Al abrir la aplicación, </w:t>
      </w:r>
      <w:r>
        <w:rPr>
          <w:rFonts w:ascii="Arial" w:hAnsi="Arial" w:cs="Arial"/>
          <w:b w:val="0"/>
          <w:color w:val="auto"/>
          <w:sz w:val="24"/>
          <w:szCs w:val="24"/>
        </w:rPr>
        <w:t>vamos a</w:t>
      </w:r>
      <w:r w:rsidRPr="004161AC">
        <w:rPr>
          <w:rFonts w:ascii="Arial" w:hAnsi="Arial" w:cs="Arial"/>
          <w:b w:val="0"/>
          <w:color w:val="auto"/>
          <w:sz w:val="24"/>
          <w:szCs w:val="24"/>
        </w:rPr>
        <w:t xml:space="preserve"> visualiz</w:t>
      </w:r>
      <w:r>
        <w:rPr>
          <w:rFonts w:ascii="Arial" w:hAnsi="Arial" w:cs="Arial"/>
          <w:b w:val="0"/>
          <w:color w:val="auto"/>
          <w:sz w:val="24"/>
          <w:szCs w:val="24"/>
        </w:rPr>
        <w:t>ar el icono, en el cual debe debemos dar</w:t>
      </w:r>
      <w:r w:rsidRPr="004161AC">
        <w:rPr>
          <w:rFonts w:ascii="Arial" w:hAnsi="Arial" w:cs="Arial"/>
          <w:b w:val="0"/>
          <w:color w:val="auto"/>
          <w:sz w:val="24"/>
          <w:szCs w:val="24"/>
        </w:rPr>
        <w:t xml:space="preserve"> clic para abrir la app.</w:t>
      </w:r>
    </w:p>
    <w:p w14:paraId="2EB5DF02" w14:textId="405E64CB" w:rsidR="004161AC" w:rsidRDefault="004161AC" w:rsidP="004B4458">
      <w:pPr>
        <w:spacing w:after="200"/>
        <w:rPr>
          <w:rFonts w:ascii="Arial" w:hAnsi="Arial" w:cs="Arial"/>
          <w:b w:val="0"/>
          <w:color w:val="auto"/>
          <w:sz w:val="24"/>
          <w:szCs w:val="24"/>
        </w:rPr>
      </w:pPr>
      <w:r w:rsidRPr="004161AC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276E8E2B" w14:textId="4D564B33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  <w:r w:rsidRPr="004161AC">
        <w:rPr>
          <w:rFonts w:ascii="Arimo" w:hAnsi="Arimo"/>
          <w:color w:val="000000"/>
          <w:sz w:val="22"/>
        </w:rPr>
        <w:br/>
      </w:r>
    </w:p>
    <w:p w14:paraId="65154D11" w14:textId="6CDB7737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</w:p>
    <w:p w14:paraId="14DBA901" w14:textId="77F3C7A5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</w:p>
    <w:p w14:paraId="37257520" w14:textId="5A349BA5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</w:p>
    <w:p w14:paraId="4FD9069C" w14:textId="4CCD7E75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</w:p>
    <w:p w14:paraId="4217A8CD" w14:textId="0EFE5E72" w:rsidR="004161AC" w:rsidRDefault="004161AC" w:rsidP="004B4458">
      <w:pPr>
        <w:spacing w:after="200"/>
        <w:rPr>
          <w:rFonts w:ascii="Arimo" w:hAnsi="Arimo"/>
          <w:color w:val="000000"/>
          <w:sz w:val="22"/>
        </w:rPr>
      </w:pPr>
    </w:p>
    <w:p w14:paraId="412BF5B5" w14:textId="4200DCAE" w:rsidR="004161AC" w:rsidRDefault="004161AC" w:rsidP="004B4458">
      <w:pPr>
        <w:spacing w:after="200"/>
        <w:rPr>
          <w:noProof/>
          <w:lang w:val="es-SV" w:eastAsia="es-SV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72576" behindDoc="0" locked="0" layoutInCell="1" allowOverlap="1" wp14:anchorId="1FC99F60" wp14:editId="59934CB8">
            <wp:simplePos x="0" y="0"/>
            <wp:positionH relativeFrom="margin">
              <wp:posOffset>3692525</wp:posOffset>
            </wp:positionH>
            <wp:positionV relativeFrom="margin">
              <wp:posOffset>4251960</wp:posOffset>
            </wp:positionV>
            <wp:extent cx="2066290" cy="3961130"/>
            <wp:effectExtent l="0" t="0" r="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11-05 at 2.59.42 PM (1)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4" t="12005" r="30951" b="8073"/>
                    <a:stretch/>
                  </pic:blipFill>
                  <pic:spPr bwMode="auto">
                    <a:xfrm>
                      <a:off x="0" y="0"/>
                      <a:ext cx="2066290" cy="396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33BE" w14:textId="13D200F2" w:rsidR="004161AC" w:rsidRDefault="004161AC" w:rsidP="004B4458">
      <w:pPr>
        <w:spacing w:after="200"/>
        <w:rPr>
          <w:noProof/>
          <w:lang w:val="es-SV" w:eastAsia="es-SV"/>
        </w:rPr>
      </w:pPr>
    </w:p>
    <w:p w14:paraId="19791AFE" w14:textId="75183706" w:rsidR="004161AC" w:rsidRDefault="004161AC" w:rsidP="004B4458">
      <w:pPr>
        <w:spacing w:after="200"/>
        <w:rPr>
          <w:noProof/>
          <w:lang w:val="es-SV" w:eastAsia="es-SV"/>
        </w:rPr>
      </w:pPr>
    </w:p>
    <w:p w14:paraId="39DE39EC" w14:textId="5A7337A6" w:rsidR="004161AC" w:rsidRDefault="004161AC" w:rsidP="004B4458">
      <w:pPr>
        <w:spacing w:after="200"/>
        <w:rPr>
          <w:noProof/>
          <w:lang w:val="es-SV" w:eastAsia="es-SV"/>
        </w:rPr>
      </w:pPr>
    </w:p>
    <w:p w14:paraId="02288DDB" w14:textId="2DA1C7BF" w:rsidR="004161AC" w:rsidRDefault="004161AC" w:rsidP="004B4458">
      <w:pPr>
        <w:spacing w:after="200"/>
        <w:rPr>
          <w:noProof/>
          <w:lang w:val="es-SV" w:eastAsia="es-SV"/>
        </w:rPr>
      </w:pPr>
    </w:p>
    <w:p w14:paraId="5B73C818" w14:textId="0EC60DB3" w:rsidR="004161AC" w:rsidRDefault="004161AC" w:rsidP="004161AC">
      <w:pPr>
        <w:spacing w:after="200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b w:val="0"/>
          <w:noProof/>
          <w:color w:val="auto"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8E7EF" wp14:editId="6A116F6D">
                <wp:simplePos x="0" y="0"/>
                <wp:positionH relativeFrom="column">
                  <wp:posOffset>3428425</wp:posOffset>
                </wp:positionH>
                <wp:positionV relativeFrom="paragraph">
                  <wp:posOffset>281940</wp:posOffset>
                </wp:positionV>
                <wp:extent cx="754955" cy="57150"/>
                <wp:effectExtent l="0" t="76200" r="7620" b="1333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55" cy="571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F9F5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69.95pt;margin-top:22.2pt;width:59.45pt;height: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" strokecolor="#ffc000" strokeweight="4.5pt">
                <v:stroke endarrow="block"/>
              </v:shape>
            </w:pict>
          </mc:Fallback>
        </mc:AlternateContent>
      </w:r>
      <w:r w:rsidRPr="004161AC">
        <w:rPr>
          <w:rFonts w:ascii="Arial" w:hAnsi="Arial" w:cs="Arial"/>
          <w:b w:val="0"/>
          <w:color w:val="auto"/>
          <w:sz w:val="24"/>
          <w:szCs w:val="24"/>
        </w:rPr>
        <w:t>Una vez iniciada la aplicación, podrá visualiz</w:t>
      </w:r>
      <w:r>
        <w:rPr>
          <w:rFonts w:ascii="Arial" w:hAnsi="Arial" w:cs="Arial"/>
          <w:b w:val="0"/>
          <w:color w:val="auto"/>
          <w:sz w:val="24"/>
          <w:szCs w:val="24"/>
        </w:rPr>
        <w:t>ar por unos segundos el logo de la veterinaria.</w:t>
      </w:r>
    </w:p>
    <w:p w14:paraId="17F9D95A" w14:textId="6DB214AC" w:rsidR="004161AC" w:rsidRPr="004161AC" w:rsidRDefault="004161AC" w:rsidP="004B4458">
      <w:pPr>
        <w:spacing w:after="200"/>
        <w:rPr>
          <w:noProof/>
          <w:lang w:eastAsia="es-SV"/>
        </w:rPr>
      </w:pPr>
    </w:p>
    <w:p w14:paraId="08635162" w14:textId="77777777" w:rsidR="004161AC" w:rsidRDefault="004161AC" w:rsidP="004B4458">
      <w:pPr>
        <w:spacing w:after="200"/>
        <w:rPr>
          <w:noProof/>
          <w:lang w:val="es-SV" w:eastAsia="es-SV"/>
        </w:rPr>
      </w:pPr>
    </w:p>
    <w:p w14:paraId="1D245EF7" w14:textId="77777777" w:rsidR="007F1DF5" w:rsidRDefault="007F1DF5" w:rsidP="004B4458">
      <w:pPr>
        <w:spacing w:after="200"/>
      </w:pPr>
    </w:p>
    <w:p w14:paraId="1DCE8A17" w14:textId="77777777" w:rsidR="007F1DF5" w:rsidRDefault="007F1DF5" w:rsidP="004B4458">
      <w:pPr>
        <w:spacing w:after="200"/>
      </w:pPr>
    </w:p>
    <w:p w14:paraId="60EA1D89" w14:textId="77777777" w:rsidR="007F1DF5" w:rsidRDefault="007F1DF5" w:rsidP="004B4458">
      <w:pPr>
        <w:spacing w:after="200"/>
      </w:pPr>
    </w:p>
    <w:p w14:paraId="1638A583" w14:textId="77777777" w:rsidR="007F1DF5" w:rsidRDefault="007F1DF5" w:rsidP="004B4458">
      <w:pPr>
        <w:spacing w:after="200"/>
      </w:pPr>
    </w:p>
    <w:p w14:paraId="485BFC24" w14:textId="77777777" w:rsidR="007F1DF5" w:rsidRDefault="007F1DF5" w:rsidP="004B4458">
      <w:pPr>
        <w:spacing w:after="200"/>
      </w:pPr>
    </w:p>
    <w:p w14:paraId="7053AE83" w14:textId="77777777" w:rsidR="007F1DF5" w:rsidRDefault="007F1DF5" w:rsidP="004B4458">
      <w:pPr>
        <w:spacing w:after="200"/>
      </w:pPr>
    </w:p>
    <w:p w14:paraId="5AB6A906" w14:textId="77777777" w:rsidR="007F1DF5" w:rsidRDefault="007F1DF5" w:rsidP="004B4458">
      <w:pPr>
        <w:spacing w:after="200"/>
      </w:pPr>
    </w:p>
    <w:p w14:paraId="66314BAA" w14:textId="6AA7D071" w:rsidR="007C0E16" w:rsidRDefault="004B4458" w:rsidP="004B4458">
      <w:pPr>
        <w:spacing w:after="200"/>
        <w:rPr>
          <w:b w:val="0"/>
          <w:color w:val="auto"/>
        </w:rPr>
      </w:pPr>
      <w:r>
        <w:t xml:space="preserve"> </w:t>
      </w:r>
      <w:r w:rsidR="007F1DF5" w:rsidRPr="007F1DF5">
        <w:rPr>
          <w:b w:val="0"/>
          <w:color w:val="auto"/>
        </w:rPr>
        <w:t>Proceso de registro, cuando el usuario no posee una cuenta o registro en la app.</w:t>
      </w:r>
    </w:p>
    <w:p w14:paraId="42F47BCE" w14:textId="604854D6" w:rsidR="00A95719" w:rsidRDefault="00A95719" w:rsidP="004B4458">
      <w:pPr>
        <w:spacing w:after="200"/>
        <w:rPr>
          <w:b w:val="0"/>
          <w:color w:val="auto"/>
        </w:rPr>
      </w:pPr>
    </w:p>
    <w:p w14:paraId="51EB714E" w14:textId="534975FA" w:rsidR="00A95719" w:rsidRDefault="00A95719" w:rsidP="004B4458">
      <w:pPr>
        <w:spacing w:after="200"/>
        <w:rPr>
          <w:b w:val="0"/>
          <w:color w:val="auto"/>
        </w:rPr>
      </w:pPr>
    </w:p>
    <w:p w14:paraId="443FC7C5" w14:textId="53104D68" w:rsidR="00A95719" w:rsidRDefault="00A95719" w:rsidP="004B4458">
      <w:pPr>
        <w:spacing w:after="200"/>
        <w:rPr>
          <w:b w:val="0"/>
          <w:color w:val="auto"/>
        </w:rPr>
      </w:pPr>
    </w:p>
    <w:p w14:paraId="337669BF" w14:textId="7375CEC0" w:rsidR="00A95719" w:rsidRDefault="00A95719" w:rsidP="004B4458">
      <w:pPr>
        <w:spacing w:after="200"/>
        <w:rPr>
          <w:b w:val="0"/>
          <w:color w:val="auto"/>
        </w:rPr>
      </w:pPr>
    </w:p>
    <w:p w14:paraId="0989A087" w14:textId="11ED813E" w:rsidR="00A95719" w:rsidRDefault="00A95719" w:rsidP="004B4458">
      <w:pPr>
        <w:spacing w:after="200"/>
        <w:rPr>
          <w:b w:val="0"/>
          <w:color w:val="auto"/>
        </w:rPr>
      </w:pPr>
    </w:p>
    <w:p w14:paraId="5F83E650" w14:textId="2A767261" w:rsidR="00A95719" w:rsidRPr="007F1DF5" w:rsidRDefault="00A95719" w:rsidP="004B4458">
      <w:pPr>
        <w:spacing w:after="200"/>
        <w:rPr>
          <w:b w:val="0"/>
        </w:rPr>
      </w:pPr>
      <w:r>
        <w:rPr>
          <w:b w:val="0"/>
          <w:color w:val="auto"/>
        </w:rPr>
        <w:t>Una vez creado el usuario podremos iniciar sesión con las credenciales.</w:t>
      </w:r>
    </w:p>
    <w:p w14:paraId="7D195A60" w14:textId="77777777" w:rsidR="007F1DF5" w:rsidRDefault="007F1DF5" w:rsidP="004B4458">
      <w:pPr>
        <w:spacing w:after="200"/>
      </w:pPr>
    </w:p>
    <w:p w14:paraId="7E8CB26A" w14:textId="77777777" w:rsidR="007F1DF5" w:rsidRDefault="007F1DF5" w:rsidP="004B4458">
      <w:pPr>
        <w:spacing w:after="200"/>
      </w:pPr>
    </w:p>
    <w:p w14:paraId="15B0BB5E" w14:textId="5D65C06E" w:rsidR="007F1DF5" w:rsidRDefault="007F1DF5" w:rsidP="004B4458">
      <w:pPr>
        <w:spacing w:after="200"/>
      </w:pPr>
    </w:p>
    <w:p w14:paraId="49608F2E" w14:textId="23942251" w:rsidR="007F1DF5" w:rsidRDefault="00A95719" w:rsidP="004B4458">
      <w:pPr>
        <w:spacing w:after="200"/>
      </w:pPr>
      <w:r>
        <w:rPr>
          <w:noProof/>
          <w:lang w:val="es-SV" w:eastAsia="es-SV"/>
        </w:rPr>
        <w:drawing>
          <wp:anchor distT="0" distB="0" distL="114300" distR="114300" simplePos="0" relativeHeight="251675648" behindDoc="0" locked="0" layoutInCell="1" allowOverlap="1" wp14:anchorId="066D8E12" wp14:editId="529C6F92">
            <wp:simplePos x="0" y="0"/>
            <wp:positionH relativeFrom="margin">
              <wp:posOffset>4046855</wp:posOffset>
            </wp:positionH>
            <wp:positionV relativeFrom="margin">
              <wp:posOffset>2611120</wp:posOffset>
            </wp:positionV>
            <wp:extent cx="2019300" cy="389191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11-05 at 2.59.48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2" t="10831" r="30952" b="8351"/>
                    <a:stretch/>
                  </pic:blipFill>
                  <pic:spPr bwMode="auto">
                    <a:xfrm>
                      <a:off x="0" y="0"/>
                      <a:ext cx="2019300" cy="38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1DF5">
        <w:rPr>
          <w:noProof/>
          <w:lang w:val="es-SV" w:eastAsia="es-SV"/>
        </w:rPr>
        <w:drawing>
          <wp:anchor distT="0" distB="0" distL="114300" distR="114300" simplePos="0" relativeHeight="251674624" behindDoc="0" locked="0" layoutInCell="1" allowOverlap="1" wp14:anchorId="268812F5" wp14:editId="71E4EB56">
            <wp:simplePos x="0" y="0"/>
            <wp:positionH relativeFrom="margin">
              <wp:posOffset>15240</wp:posOffset>
            </wp:positionH>
            <wp:positionV relativeFrom="margin">
              <wp:posOffset>20320</wp:posOffset>
            </wp:positionV>
            <wp:extent cx="1925320" cy="4037330"/>
            <wp:effectExtent l="0" t="0" r="0" b="127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11-05 at 3.00.04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3" t="11109" r="30952" b="7794"/>
                    <a:stretch/>
                  </pic:blipFill>
                  <pic:spPr bwMode="auto">
                    <a:xfrm>
                      <a:off x="0" y="0"/>
                      <a:ext cx="1925320" cy="403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4887D6" w14:textId="16B84F91" w:rsidR="007F1DF5" w:rsidRDefault="007F1DF5" w:rsidP="004B4458">
      <w:pPr>
        <w:spacing w:after="200"/>
      </w:pPr>
    </w:p>
    <w:p w14:paraId="1D784F55" w14:textId="6F371FA0" w:rsidR="00D3381B" w:rsidRDefault="00A95719" w:rsidP="001F0AF0">
      <w:pPr>
        <w:spacing w:after="200"/>
      </w:pPr>
      <w:r w:rsidRPr="00A95719">
        <w:rPr>
          <w:b w:val="0"/>
          <w:color w:val="auto"/>
        </w:rPr>
        <w:t>Una vez iniciada la sesión tendremos acceso al menú principal.</w:t>
      </w:r>
      <w:r w:rsidR="004B4458">
        <w:rPr>
          <w:noProof/>
          <w:lang w:val="es-SV" w:eastAsia="es-SV"/>
        </w:rPr>
        <w:drawing>
          <wp:anchor distT="0" distB="0" distL="114300" distR="114300" simplePos="0" relativeHeight="251676672" behindDoc="0" locked="0" layoutInCell="1" allowOverlap="1" wp14:anchorId="436D0A30" wp14:editId="530302D3">
            <wp:simplePos x="771525" y="1352550"/>
            <wp:positionH relativeFrom="margin">
              <wp:align>left</wp:align>
            </wp:positionH>
            <wp:positionV relativeFrom="margin">
              <wp:align>bottom</wp:align>
            </wp:positionV>
            <wp:extent cx="1952625" cy="3808095"/>
            <wp:effectExtent l="0" t="0" r="9525" b="19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3-11-05 at 3.00.08 PM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3" t="10554" r="31733" b="8628"/>
                    <a:stretch/>
                  </pic:blipFill>
                  <pic:spPr bwMode="auto">
                    <a:xfrm>
                      <a:off x="0" y="0"/>
                      <a:ext cx="1952625" cy="38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6" w:name="_GoBack"/>
      <w:bookmarkEnd w:id="6"/>
    </w:p>
    <w:p w14:paraId="2233FB0D" w14:textId="77777777" w:rsidR="00D3381B" w:rsidRDefault="00D3381B" w:rsidP="001F0AF0">
      <w:pPr>
        <w:spacing w:after="200"/>
      </w:pPr>
    </w:p>
    <w:p w14:paraId="1CEA6E89" w14:textId="77777777" w:rsidR="00D3381B" w:rsidRDefault="00D3381B" w:rsidP="001F0AF0">
      <w:pPr>
        <w:spacing w:after="200"/>
      </w:pPr>
    </w:p>
    <w:p w14:paraId="42BD3B2F" w14:textId="77777777" w:rsidR="00D3381B" w:rsidRDefault="00D3381B" w:rsidP="001F0AF0">
      <w:pPr>
        <w:spacing w:after="200"/>
      </w:pPr>
    </w:p>
    <w:p w14:paraId="026A4BF5" w14:textId="765F6187" w:rsidR="00D3381B" w:rsidRDefault="00D3381B" w:rsidP="007C0E16">
      <w:pPr>
        <w:spacing w:after="200"/>
        <w:jc w:val="center"/>
      </w:pPr>
    </w:p>
    <w:sectPr w:rsidR="00D3381B" w:rsidSect="000F546D">
      <w:headerReference w:type="even" r:id="rId22"/>
      <w:headerReference w:type="default" r:id="rId23"/>
      <w:footerReference w:type="even" r:id="rId24"/>
      <w:pgSz w:w="11906" w:h="16838" w:code="9"/>
      <w:pgMar w:top="1152" w:right="1152" w:bottom="720" w:left="1152" w:header="0" w:footer="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D271D4" w14:textId="77777777" w:rsidR="00430753" w:rsidRDefault="00430753" w:rsidP="007057F4">
      <w:r>
        <w:separator/>
      </w:r>
    </w:p>
  </w:endnote>
  <w:endnote w:type="continuationSeparator" w:id="0">
    <w:p w14:paraId="7408397D" w14:textId="77777777" w:rsidR="00430753" w:rsidRDefault="00430753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-Light">
    <w:altName w:val="Times New Roman"/>
    <w:panose1 w:val="00000000000000000000"/>
    <w:charset w:val="00"/>
    <w:family w:val="roman"/>
    <w:notTrueType/>
    <w:pitch w:val="default"/>
  </w:font>
  <w:font w:name="Arim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E0840" w14:textId="77777777" w:rsidR="00136006" w:rsidRDefault="00430753" w:rsidP="007057F4">
    <w:pPr>
      <w:pStyle w:val="Piedepgina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95F0C5C8155C46A0AC157039EA42DB3B"/>
        </w:placeholder>
        <w:temporary/>
        <w:showingPlcHdr/>
      </w:sdtPr>
      <w:sdtEndPr/>
      <w:sdtContent>
        <w:r w:rsidR="00E1560F">
          <w:rPr>
            <w:lang w:bidi="es-ES"/>
          </w:rPr>
          <w:t>Escriba el título de capítulo (nivel 1)</w:t>
        </w:r>
      </w:sdtContent>
    </w:sdt>
    <w:r w:rsidR="0049185C">
      <w:rPr>
        <w:rFonts w:asciiTheme="majorHAnsi" w:eastAsiaTheme="majorEastAsia" w:hAnsiTheme="majorHAnsi" w:cstheme="majorBidi"/>
        <w:lang w:bidi="es-ES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es-ES"/>
      </w:rPr>
      <w:t xml:space="preserve">de título </w:t>
    </w:r>
    <w:r w:rsidR="0049185C">
      <w:rPr>
        <w:lang w:bidi="es-ES"/>
      </w:rPr>
      <w:fldChar w:fldCharType="begin"/>
    </w:r>
    <w:r w:rsidR="0049185C">
      <w:rPr>
        <w:lang w:bidi="es-ES"/>
      </w:rPr>
      <w:instrText xml:space="preserve"> PAGE   \* MERGEFORMAT </w:instrText>
    </w:r>
    <w:r w:rsidR="0049185C">
      <w:rPr>
        <w:lang w:bidi="es-ES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es-ES"/>
      </w:rPr>
      <w:t>4</w:t>
    </w:r>
    <w:r w:rsidR="0049185C">
      <w:rPr>
        <w:rFonts w:asciiTheme="majorHAnsi" w:eastAsiaTheme="majorEastAsia" w:hAnsiTheme="majorHAnsi" w:cstheme="majorBidi"/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A2679B" w14:textId="77777777" w:rsidR="00430753" w:rsidRDefault="00430753" w:rsidP="007057F4">
      <w:r>
        <w:separator/>
      </w:r>
    </w:p>
  </w:footnote>
  <w:footnote w:type="continuationSeparator" w:id="0">
    <w:p w14:paraId="099FDE68" w14:textId="77777777" w:rsidR="00430753" w:rsidRDefault="00430753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513B10" w14:textId="77777777" w:rsidR="00136006" w:rsidRPr="000F546D" w:rsidRDefault="0049185C" w:rsidP="007057F4">
    <w:pPr>
      <w:pStyle w:val="Encabezado"/>
      <w:rPr>
        <w:lang w:val="en-US"/>
      </w:rPr>
    </w:pPr>
    <w:r w:rsidRPr="000F546D">
      <w:rPr>
        <w:lang w:val="en-US" w:bidi="es-ES"/>
      </w:rPr>
      <w:t>Plan de marketing de Adventure Works</w:t>
    </w:r>
  </w:p>
  <w:p w14:paraId="6253AF79" w14:textId="77777777" w:rsidR="00136006" w:rsidRPr="000F546D" w:rsidRDefault="00136006" w:rsidP="007057F4">
    <w:pPr>
      <w:pStyle w:val="Encabezad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443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E2E8F18" w14:textId="77777777" w:rsidTr="00C2684A">
      <w:trPr>
        <w:trHeight w:val="1113"/>
      </w:trPr>
      <w:tc>
        <w:tcPr>
          <w:tcW w:w="11443" w:type="dxa"/>
          <w:tcBorders>
            <w:top w:val="nil"/>
            <w:left w:val="nil"/>
            <w:bottom w:val="nil"/>
            <w:right w:val="nil"/>
          </w:tcBorders>
        </w:tcPr>
        <w:p w14:paraId="201985CB" w14:textId="77777777" w:rsidR="007057F4" w:rsidRDefault="004F2231" w:rsidP="007057F4">
          <w:pPr>
            <w:pStyle w:val="Encabezado"/>
          </w:pP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88C8D73" wp14:editId="631B4566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0B7541" w14:textId="292EB2D4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separate"/>
                                </w:r>
                                <w:r w:rsidR="00A95719">
                                  <w:rPr>
                                    <w:noProof/>
                                    <w:sz w:val="32"/>
                                    <w:szCs w:val="32"/>
                                    <w:lang w:bidi="es-ES"/>
                                  </w:rPr>
                                  <w:t>5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es-ES"/>
                                  </w:rPr>
                                  <w:fldChar w:fldCharType="end"/>
                                </w:r>
                              </w:p>
                              <w:p w14:paraId="119E0F6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88C8D7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9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" filled="f" stroked="f" strokeweight=".5pt">
                    <v:textbox>
                      <w:txbxContent>
                        <w:p w14:paraId="4B0B7541" w14:textId="292EB2D4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separate"/>
                          </w:r>
                          <w:r w:rsidR="00A95719">
                            <w:rPr>
                              <w:noProof/>
                              <w:sz w:val="32"/>
                              <w:szCs w:val="32"/>
                              <w:lang w:bidi="es-ES"/>
                            </w:rPr>
                            <w:t>5</w:t>
                          </w:r>
                          <w:r w:rsidRPr="004F2231">
                            <w:rPr>
                              <w:sz w:val="32"/>
                              <w:szCs w:val="32"/>
                              <w:lang w:bidi="es-ES"/>
                            </w:rPr>
                            <w:fldChar w:fldCharType="end"/>
                          </w:r>
                        </w:p>
                        <w:p w14:paraId="119E0F6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val="es-SV" w:eastAsia="es-SV"/>
            </w:rPr>
            <mc:AlternateContent>
              <mc:Choice Requires="wpg">
                <w:drawing>
                  <wp:inline distT="0" distB="0" distL="0" distR="0" wp14:anchorId="284244FB" wp14:editId="30DB028D">
                    <wp:extent cx="8035162" cy="857250"/>
                    <wp:effectExtent l="0" t="0" r="4445" b="0"/>
                    <wp:docPr id="20" name="Grupo 20" descr="encabezado de rectángulo de colo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85725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áfico 14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áfico 16" descr="rectángulo de color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áfico 19" descr="rectángulo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4E09D3C" id="Grupo 20" o:spid="_x0000_s1026" alt="encabezado de rectángulo de color" style="width:632.7pt;height:67.5pt;mso-position-horizontal-relative:char;mso-position-vertical-relative:line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áfico 14" o:spid="_x0000_s1027" type="#_x0000_t75" alt="rectángulo de color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">
                      <v:imagedata r:id="rId7" o:title="rectángulo de color"/>
                      <v:path arrowok="t"/>
                    </v:shape>
                    <v:shape id="Gráfico 16" o:spid="_x0000_s1028" type="#_x0000_t75" alt="rectángulo de color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">
                      <v:imagedata r:id="rId8" o:title="rectángulo de color"/>
                      <v:path arrowok="t"/>
                    </v:shape>
                    <v:shape id="Gráfico 19" o:spid="_x0000_s1029" type="#_x0000_t75" alt="rectángulo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">
                      <v:imagedata r:id="rId9" o:title="rectángulo gris"/>
                      <v:path arrowok="t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2B345719" w14:textId="77777777" w:rsidR="007057F4" w:rsidRDefault="007057F4" w:rsidP="007057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122CA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FFC57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F07A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1E5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3020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4EA56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4FEB3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A8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A6210F"/>
    <w:multiLevelType w:val="hybridMultilevel"/>
    <w:tmpl w:val="9D00B85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BC7DF4"/>
    <w:multiLevelType w:val="hybridMultilevel"/>
    <w:tmpl w:val="AC548CD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D8631A"/>
    <w:multiLevelType w:val="hybridMultilevel"/>
    <w:tmpl w:val="5BA6445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9A141D"/>
    <w:multiLevelType w:val="multilevel"/>
    <w:tmpl w:val="A37A0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A825ED"/>
    <w:multiLevelType w:val="hybridMultilevel"/>
    <w:tmpl w:val="750A72E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005019"/>
    <w:multiLevelType w:val="hybridMultilevel"/>
    <w:tmpl w:val="0912619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816FA"/>
    <w:multiLevelType w:val="hybridMultilevel"/>
    <w:tmpl w:val="2050FEC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B05C5A"/>
    <w:multiLevelType w:val="hybridMultilevel"/>
    <w:tmpl w:val="558E82C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D69F6"/>
    <w:multiLevelType w:val="hybridMultilevel"/>
    <w:tmpl w:val="A420D06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C8C1C4">
      <w:numFmt w:val="bullet"/>
      <w:lvlText w:val="•"/>
      <w:lvlJc w:val="left"/>
      <w:pPr>
        <w:ind w:left="1800" w:hanging="720"/>
      </w:pPr>
      <w:rPr>
        <w:rFonts w:ascii="Calibri" w:eastAsiaTheme="minorEastAsia" w:hAnsi="Calibri" w:cs="Calibri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5110AE"/>
    <w:multiLevelType w:val="hybridMultilevel"/>
    <w:tmpl w:val="3D5ECE1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A41C3"/>
    <w:multiLevelType w:val="multilevel"/>
    <w:tmpl w:val="4B52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9F4936"/>
    <w:multiLevelType w:val="hybridMultilevel"/>
    <w:tmpl w:val="D2E64E4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F5062"/>
    <w:multiLevelType w:val="hybridMultilevel"/>
    <w:tmpl w:val="C9C876E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233A6"/>
    <w:multiLevelType w:val="hybridMultilevel"/>
    <w:tmpl w:val="610EEFE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30" w15:restartNumberingAfterBreak="0">
    <w:nsid w:val="79AC0104"/>
    <w:multiLevelType w:val="multilevel"/>
    <w:tmpl w:val="C37E5FF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1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DF5292"/>
    <w:multiLevelType w:val="hybridMultilevel"/>
    <w:tmpl w:val="D3AAA6E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0"/>
  </w:num>
  <w:num w:numId="3">
    <w:abstractNumId w:val="31"/>
  </w:num>
  <w:num w:numId="4">
    <w:abstractNumId w:val="33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22"/>
  </w:num>
  <w:num w:numId="18">
    <w:abstractNumId w:val="14"/>
  </w:num>
  <w:num w:numId="19">
    <w:abstractNumId w:val="21"/>
  </w:num>
  <w:num w:numId="20">
    <w:abstractNumId w:val="23"/>
  </w:num>
  <w:num w:numId="21">
    <w:abstractNumId w:val="18"/>
  </w:num>
  <w:num w:numId="22">
    <w:abstractNumId w:val="27"/>
  </w:num>
  <w:num w:numId="23">
    <w:abstractNumId w:val="9"/>
  </w:num>
  <w:num w:numId="24">
    <w:abstractNumId w:val="19"/>
  </w:num>
  <w:num w:numId="25">
    <w:abstractNumId w:val="28"/>
  </w:num>
  <w:num w:numId="26">
    <w:abstractNumId w:val="26"/>
  </w:num>
  <w:num w:numId="27">
    <w:abstractNumId w:val="25"/>
  </w:num>
  <w:num w:numId="28">
    <w:abstractNumId w:val="12"/>
  </w:num>
  <w:num w:numId="29">
    <w:abstractNumId w:val="24"/>
  </w:num>
  <w:num w:numId="30">
    <w:abstractNumId w:val="13"/>
  </w:num>
  <w:num w:numId="31">
    <w:abstractNumId w:val="32"/>
  </w:num>
  <w:num w:numId="32">
    <w:abstractNumId w:val="10"/>
  </w:num>
  <w:num w:numId="33">
    <w:abstractNumId w:val="11"/>
  </w:num>
  <w:num w:numId="34">
    <w:abstractNumId w:val="15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231"/>
    <w:rsid w:val="000174F2"/>
    <w:rsid w:val="0003005D"/>
    <w:rsid w:val="00067C92"/>
    <w:rsid w:val="000F546D"/>
    <w:rsid w:val="001244E1"/>
    <w:rsid w:val="00136006"/>
    <w:rsid w:val="001449EC"/>
    <w:rsid w:val="00146CD2"/>
    <w:rsid w:val="001670A7"/>
    <w:rsid w:val="0017179F"/>
    <w:rsid w:val="0018562F"/>
    <w:rsid w:val="001A3191"/>
    <w:rsid w:val="001B361F"/>
    <w:rsid w:val="001D10D5"/>
    <w:rsid w:val="001E1675"/>
    <w:rsid w:val="001F0AF0"/>
    <w:rsid w:val="002178B9"/>
    <w:rsid w:val="00291712"/>
    <w:rsid w:val="002E0194"/>
    <w:rsid w:val="00303EF8"/>
    <w:rsid w:val="003620E2"/>
    <w:rsid w:val="003E5435"/>
    <w:rsid w:val="003F5051"/>
    <w:rsid w:val="004161AC"/>
    <w:rsid w:val="00420DF5"/>
    <w:rsid w:val="00430753"/>
    <w:rsid w:val="004371B6"/>
    <w:rsid w:val="00444C7B"/>
    <w:rsid w:val="0048718B"/>
    <w:rsid w:val="0049185C"/>
    <w:rsid w:val="004B4458"/>
    <w:rsid w:val="004F2231"/>
    <w:rsid w:val="0051019E"/>
    <w:rsid w:val="005112D1"/>
    <w:rsid w:val="00512231"/>
    <w:rsid w:val="0054430E"/>
    <w:rsid w:val="0055035B"/>
    <w:rsid w:val="005B14A5"/>
    <w:rsid w:val="005C3643"/>
    <w:rsid w:val="0068500D"/>
    <w:rsid w:val="007057F4"/>
    <w:rsid w:val="007417B3"/>
    <w:rsid w:val="00742102"/>
    <w:rsid w:val="00750AC4"/>
    <w:rsid w:val="00773B66"/>
    <w:rsid w:val="007C0E16"/>
    <w:rsid w:val="007C7473"/>
    <w:rsid w:val="007D26F1"/>
    <w:rsid w:val="007E5499"/>
    <w:rsid w:val="007F1DF5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718CF"/>
    <w:rsid w:val="009875C8"/>
    <w:rsid w:val="00991D08"/>
    <w:rsid w:val="00A27BFC"/>
    <w:rsid w:val="00A40D17"/>
    <w:rsid w:val="00A63DE6"/>
    <w:rsid w:val="00A674E9"/>
    <w:rsid w:val="00A95719"/>
    <w:rsid w:val="00AE507D"/>
    <w:rsid w:val="00B00CF7"/>
    <w:rsid w:val="00B0688D"/>
    <w:rsid w:val="00B40525"/>
    <w:rsid w:val="00B41D82"/>
    <w:rsid w:val="00B90346"/>
    <w:rsid w:val="00BB6CAC"/>
    <w:rsid w:val="00BE7253"/>
    <w:rsid w:val="00C2684A"/>
    <w:rsid w:val="00C52410"/>
    <w:rsid w:val="00C95D18"/>
    <w:rsid w:val="00CA16E0"/>
    <w:rsid w:val="00CE0BC9"/>
    <w:rsid w:val="00D2045C"/>
    <w:rsid w:val="00D20526"/>
    <w:rsid w:val="00D3381B"/>
    <w:rsid w:val="00D540AF"/>
    <w:rsid w:val="00D6093C"/>
    <w:rsid w:val="00D638C1"/>
    <w:rsid w:val="00D73D44"/>
    <w:rsid w:val="00D967AC"/>
    <w:rsid w:val="00E1560F"/>
    <w:rsid w:val="00E50A4D"/>
    <w:rsid w:val="00E758BC"/>
    <w:rsid w:val="00E95AFE"/>
    <w:rsid w:val="00EC2E91"/>
    <w:rsid w:val="00ED3756"/>
    <w:rsid w:val="00F43A02"/>
    <w:rsid w:val="00F45884"/>
    <w:rsid w:val="00F553FE"/>
    <w:rsid w:val="00F63939"/>
    <w:rsid w:val="00F8221F"/>
    <w:rsid w:val="00F91AD0"/>
    <w:rsid w:val="00FA2DA2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24B725C1"/>
  <w15:chartTrackingRefBased/>
  <w15:docId w15:val="{A0F050A8-A566-46D0-8AD9-B3F5D0A5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dellibro">
    <w:name w:val="Book Title"/>
    <w:basedOn w:val="Fuentedeprrafopredeter"/>
    <w:uiPriority w:val="33"/>
    <w:semiHidden/>
    <w:unhideWhenUsed/>
    <w:qFormat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tulo1Car">
    <w:name w:val="Título 1 Car"/>
    <w:basedOn w:val="Fuentedeprrafopredeter"/>
    <w:link w:val="Ttulo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aconvietas">
    <w:name w:val="List Bullet"/>
    <w:basedOn w:val="Contenido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tulo3"/>
    <w:uiPriority w:val="2"/>
    <w:qFormat/>
    <w:rsid w:val="004F2231"/>
  </w:style>
  <w:style w:type="paragraph" w:styleId="TDC1">
    <w:name w:val="toc 1"/>
    <w:basedOn w:val="Normal"/>
    <w:uiPriority w:val="39"/>
    <w:pPr>
      <w:tabs>
        <w:tab w:val="right" w:leader="dot" w:pos="5040"/>
      </w:tabs>
    </w:pPr>
  </w:style>
  <w:style w:type="paragraph" w:styleId="TDC2">
    <w:name w:val="toc 2"/>
    <w:basedOn w:val="Normal"/>
    <w:uiPriority w:val="39"/>
    <w:pPr>
      <w:tabs>
        <w:tab w:val="right" w:leader="dot" w:pos="5040"/>
      </w:tabs>
    </w:pPr>
  </w:style>
  <w:style w:type="paragraph" w:styleId="Ttulo">
    <w:name w:val="Title"/>
    <w:basedOn w:val="Normal"/>
    <w:link w:val="Ttulo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tuloTDC">
    <w:name w:val="TOC Heading"/>
    <w:basedOn w:val="Ttulo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Piedepgina">
    <w:name w:val="footer"/>
    <w:basedOn w:val="Normal"/>
    <w:link w:val="PiedepginaCar"/>
    <w:uiPriority w:val="99"/>
    <w:pPr>
      <w:spacing w:line="240" w:lineRule="auto"/>
      <w:ind w:right="130"/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Pr>
      <w:lang w:eastAsia="en-US"/>
    </w:rPr>
  </w:style>
  <w:style w:type="paragraph" w:styleId="Encabezado">
    <w:name w:val="header"/>
    <w:basedOn w:val="Normal"/>
    <w:link w:val="EncabezadoCar"/>
    <w:uiPriority w:val="99"/>
    <w:pPr>
      <w:spacing w:line="240" w:lineRule="auto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Pr>
      <w:lang w:eastAsia="en-US"/>
    </w:rPr>
  </w:style>
  <w:style w:type="table" w:styleId="Tablaconcuadrcula">
    <w:name w:val="Table Grid"/>
    <w:basedOn w:val="Tabla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aconnme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tulo3Car">
    <w:name w:val="Título 3 Car"/>
    <w:basedOn w:val="Fuentedeprrafopredeter"/>
    <w:link w:val="Ttulo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7057F4"/>
    <w:rPr>
      <w:color w:val="60C5E8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ido">
    <w:name w:val="Contenido"/>
    <w:basedOn w:val="Normal"/>
    <w:link w:val="Carcterdecontenido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nfasis">
    <w:name w:val="Emphasis"/>
    <w:basedOn w:val="Fuentedeprrafopredeter"/>
    <w:uiPriority w:val="20"/>
    <w:unhideWhenUsed/>
    <w:qFormat/>
    <w:rsid w:val="007C7473"/>
    <w:rPr>
      <w:i/>
      <w:iCs/>
    </w:rPr>
  </w:style>
  <w:style w:type="character" w:customStyle="1" w:styleId="Carcterdecontenido">
    <w:name w:val="Carácter de contenido"/>
    <w:basedOn w:val="Fuentedeprrafopredeter"/>
    <w:link w:val="Contenido"/>
    <w:rsid w:val="002178B9"/>
    <w:rPr>
      <w:color w:val="0F0F3F" w:themeColor="text1"/>
      <w:sz w:val="28"/>
      <w:lang w:eastAsia="en-US"/>
    </w:rPr>
  </w:style>
  <w:style w:type="paragraph" w:styleId="Prrafodelista">
    <w:name w:val="List Paragraph"/>
    <w:basedOn w:val="Normal"/>
    <w:uiPriority w:val="34"/>
    <w:unhideWhenUsed/>
    <w:qFormat/>
    <w:rsid w:val="00D338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0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SV" w:eastAsia="es-SV"/>
    </w:rPr>
  </w:style>
  <w:style w:type="character" w:styleId="Textoennegrita">
    <w:name w:val="Strong"/>
    <w:basedOn w:val="Fuentedeprrafopredeter"/>
    <w:uiPriority w:val="22"/>
    <w:qFormat/>
    <w:rsid w:val="00D20526"/>
    <w:rPr>
      <w:b/>
      <w:bCs/>
    </w:rPr>
  </w:style>
  <w:style w:type="character" w:customStyle="1" w:styleId="fontstyle01">
    <w:name w:val="fontstyle01"/>
    <w:basedOn w:val="Fuentedeprrafopredeter"/>
    <w:rsid w:val="00C52410"/>
    <w:rPr>
      <w:rFonts w:ascii="OpenSans-Light" w:hAnsi="OpenSans-Light" w:hint="default"/>
      <w:b w:val="0"/>
      <w:bCs w:val="0"/>
      <w:i w:val="0"/>
      <w:iCs w:val="0"/>
      <w:color w:val="38B6FF"/>
      <w:sz w:val="62"/>
      <w:szCs w:val="6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0.png"/><Relationship Id="rId3" Type="http://schemas.openxmlformats.org/officeDocument/2006/relationships/image" Target="media/image13.png"/><Relationship Id="rId7" Type="http://schemas.openxmlformats.org/officeDocument/2006/relationships/image" Target="media/image110.png"/><Relationship Id="rId2" Type="http://schemas.openxmlformats.org/officeDocument/2006/relationships/image" Target="media/image13.svg"/><Relationship Id="rId1" Type="http://schemas.openxmlformats.org/officeDocument/2006/relationships/image" Target="media/image12.png"/><Relationship Id="rId6" Type="http://schemas.openxmlformats.org/officeDocument/2006/relationships/image" Target="media/image17.svg"/><Relationship Id="rId5" Type="http://schemas.openxmlformats.org/officeDocument/2006/relationships/image" Target="media/image14.png"/><Relationship Id="rId4" Type="http://schemas.openxmlformats.org/officeDocument/2006/relationships/image" Target="media/image15.svg"/><Relationship Id="rId9" Type="http://schemas.openxmlformats.org/officeDocument/2006/relationships/image" Target="media/image1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%20RIVAS\AppData\Roaming\Microsoft\Templates\Informe%20empresarial%20(dise&#241;o%20gr&#225;fi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F0C5C8155C46A0AC157039EA42D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9B5CA9-3F35-4569-9ADA-16B5FB56FF17}"/>
      </w:docPartPr>
      <w:docPartBody>
        <w:p w:rsidR="007F4FD6" w:rsidRDefault="00705D43">
          <w:pPr>
            <w:pStyle w:val="95F0C5C8155C46A0AC157039EA42DB3B"/>
          </w:pPr>
          <w:r>
            <w:rPr>
              <w:lang w:bidi="es-ES"/>
            </w:rPr>
            <w:t>Escriba el título de capítulo (nivel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-Light">
    <w:altName w:val="Times New Roman"/>
    <w:panose1 w:val="00000000000000000000"/>
    <w:charset w:val="00"/>
    <w:family w:val="roman"/>
    <w:notTrueType/>
    <w:pitch w:val="default"/>
  </w:font>
  <w:font w:name="Arim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450"/>
    <w:rsid w:val="00604450"/>
    <w:rsid w:val="0063696B"/>
    <w:rsid w:val="00705D43"/>
    <w:rsid w:val="007F4FD6"/>
    <w:rsid w:val="008C3FF4"/>
    <w:rsid w:val="009C0334"/>
    <w:rsid w:val="009E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SV" w:eastAsia="es-SV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5F0C5C8155C46A0AC157039EA42DB3B">
    <w:name w:val="95F0C5C8155C46A0AC157039EA42DB3B"/>
  </w:style>
  <w:style w:type="paragraph" w:customStyle="1" w:styleId="A92063C7BDAF480387F2E7394D8272C3">
    <w:name w:val="A92063C7BDAF480387F2E7394D8272C3"/>
  </w:style>
  <w:style w:type="paragraph" w:customStyle="1" w:styleId="978CC2C237BC4F7BA76156289154FB06">
    <w:name w:val="978CC2C237BC4F7BA76156289154FB06"/>
  </w:style>
  <w:style w:type="paragraph" w:customStyle="1" w:styleId="3A0E2247AEB04071A62013D617208C9A">
    <w:name w:val="3A0E2247AEB04071A62013D617208C9A"/>
  </w:style>
  <w:style w:type="paragraph" w:customStyle="1" w:styleId="079D34B997154444937533C1A8C6B9A7">
    <w:name w:val="079D34B997154444937533C1A8C6B9A7"/>
  </w:style>
  <w:style w:type="paragraph" w:customStyle="1" w:styleId="47B5919EB65B49F5949CECEBB28C963C">
    <w:name w:val="47B5919EB65B49F5949CECEBB28C963C"/>
  </w:style>
  <w:style w:type="paragraph" w:customStyle="1" w:styleId="0F2BBDF0CF93481AAA11234148C6F073">
    <w:name w:val="0F2BBDF0CF93481AAA11234148C6F073"/>
    <w:rsid w:val="00604450"/>
  </w:style>
  <w:style w:type="paragraph" w:customStyle="1" w:styleId="00BA074BAC234500B3F7E5BA3ACC1225">
    <w:name w:val="00BA074BAC234500B3F7E5BA3ACC1225"/>
    <w:rsid w:val="00604450"/>
  </w:style>
  <w:style w:type="paragraph" w:customStyle="1" w:styleId="9ED685FCD6134667B4A6FF5E893C2DC2">
    <w:name w:val="9ED685FCD6134667B4A6FF5E893C2DC2"/>
    <w:rsid w:val="006044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BE782-9AA7-4D19-A8FF-4694C2F9E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gráfico).dotx</Template>
  <TotalTime>147</TotalTime>
  <Pages>6</Pages>
  <Words>267</Words>
  <Characters>1474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RIVAS</dc:creator>
  <cp:keywords/>
  <dc:description/>
  <cp:lastModifiedBy>Juan Pablo Flores Santos</cp:lastModifiedBy>
  <cp:revision>9</cp:revision>
  <cp:lastPrinted>2023-09-28T05:18:00Z</cp:lastPrinted>
  <dcterms:created xsi:type="dcterms:W3CDTF">2023-09-28T05:18:00Z</dcterms:created>
  <dcterms:modified xsi:type="dcterms:W3CDTF">2023-11-06T02:00:00Z</dcterms:modified>
</cp:coreProperties>
</file>